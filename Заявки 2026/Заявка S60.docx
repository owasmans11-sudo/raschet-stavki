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4AA4CE65"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E63023">
        <w:rPr>
          <w:rFonts w:ascii="Cambria" w:hAnsi="Cambria"/>
          <w:b/>
          <w:sz w:val="20"/>
          <w:szCs w:val="20"/>
          <w:u w:val="single"/>
        </w:rPr>
        <w:t>60</w:t>
      </w:r>
      <w:r w:rsidRPr="00A80A90">
        <w:rPr>
          <w:rFonts w:ascii="Cambria" w:hAnsi="Cambria"/>
          <w:b/>
          <w:sz w:val="20"/>
          <w:szCs w:val="20"/>
          <w:u w:val="single"/>
        </w:rPr>
        <w:t xml:space="preserve"> от</w:t>
      </w:r>
      <w:r>
        <w:rPr>
          <w:rFonts w:ascii="Cambria" w:hAnsi="Cambria"/>
          <w:b/>
          <w:sz w:val="20"/>
          <w:szCs w:val="20"/>
          <w:u w:val="single"/>
        </w:rPr>
        <w:t xml:space="preserve"> </w:t>
      </w:r>
      <w:r w:rsidR="008069D7">
        <w:rPr>
          <w:rFonts w:ascii="Cambria" w:hAnsi="Cambria"/>
          <w:b/>
          <w:sz w:val="20"/>
          <w:szCs w:val="20"/>
          <w:u w:val="single"/>
        </w:rPr>
        <w:t>21</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122F04F5" w:rsidR="00C65A43" w:rsidRPr="00A80A90" w:rsidRDefault="00482CA5" w:rsidP="0078415C">
            <w:pPr>
              <w:tabs>
                <w:tab w:val="left" w:pos="-142"/>
              </w:tabs>
              <w:spacing w:line="240" w:lineRule="auto"/>
              <w:ind w:right="24"/>
              <w:contextualSpacing/>
              <w:rPr>
                <w:rFonts w:ascii="Cambria" w:hAnsi="Cambria"/>
                <w:sz w:val="16"/>
                <w:szCs w:val="16"/>
              </w:rPr>
            </w:pPr>
            <w:r w:rsidRPr="00482CA5">
              <w:rPr>
                <w:rFonts w:ascii="Cambria" w:hAnsi="Cambria"/>
                <w:sz w:val="16"/>
                <w:szCs w:val="16"/>
              </w:rPr>
              <w:t xml:space="preserve">Тел </w:t>
            </w:r>
            <w:r w:rsidR="005C5AB4">
              <w:rPr>
                <w:rFonts w:ascii="Cambria" w:hAnsi="Cambria"/>
                <w:sz w:val="16"/>
                <w:szCs w:val="16"/>
              </w:rPr>
              <w:t>89953045098</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1E00895B" w:rsidR="00A116F1" w:rsidRPr="00A80A90" w:rsidRDefault="00E63023" w:rsidP="00DA55FF">
            <w:pPr>
              <w:tabs>
                <w:tab w:val="left" w:pos="-142"/>
              </w:tabs>
              <w:spacing w:line="240" w:lineRule="auto"/>
              <w:ind w:right="24"/>
              <w:contextualSpacing/>
              <w:rPr>
                <w:rFonts w:ascii="Cambria" w:hAnsi="Cambria"/>
                <w:sz w:val="16"/>
                <w:szCs w:val="16"/>
              </w:rPr>
            </w:pPr>
            <w:r>
              <w:rPr>
                <w:rFonts w:ascii="Cambria" w:hAnsi="Cambria"/>
                <w:sz w:val="16"/>
                <w:szCs w:val="16"/>
              </w:rPr>
              <w:t>21</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09</w:t>
            </w:r>
            <w:r w:rsidR="0021726A">
              <w:rPr>
                <w:rFonts w:ascii="Cambria" w:hAnsi="Cambria"/>
                <w:sz w:val="16"/>
                <w:szCs w:val="16"/>
              </w:rPr>
              <w:t>.00-17.00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79BF1193" w:rsidR="00A116F1" w:rsidRPr="00FC5EE0" w:rsidRDefault="00E63023" w:rsidP="00A116F1">
            <w:pPr>
              <w:tabs>
                <w:tab w:val="left" w:pos="-142"/>
              </w:tabs>
              <w:spacing w:line="240" w:lineRule="auto"/>
              <w:ind w:right="24"/>
              <w:contextualSpacing/>
              <w:rPr>
                <w:rFonts w:ascii="Cambria" w:hAnsi="Cambria"/>
                <w:sz w:val="16"/>
                <w:szCs w:val="16"/>
              </w:rPr>
            </w:pPr>
            <w:r>
              <w:rPr>
                <w:rFonts w:ascii="Cambria" w:hAnsi="Cambria"/>
                <w:sz w:val="16"/>
                <w:szCs w:val="16"/>
              </w:rPr>
              <w:t>21</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5C5AB4">
              <w:rPr>
                <w:rFonts w:ascii="Cambria" w:hAnsi="Cambria"/>
                <w:sz w:val="16"/>
                <w:szCs w:val="16"/>
              </w:rPr>
              <w:t>16</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746C4A5E" w:rsidR="00C65A43" w:rsidRPr="00AE562E" w:rsidRDefault="00E63023"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г. Москва. </w:t>
            </w:r>
            <w:r w:rsidR="005C5AB4" w:rsidRPr="005C5AB4">
              <w:rPr>
                <w:rFonts w:ascii="Cambria" w:hAnsi="Cambria"/>
                <w:sz w:val="16"/>
                <w:szCs w:val="16"/>
              </w:rPr>
              <w:t>квартал № 100, район Вороново, Троицкий административный округ, Москва</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69613E3B" w:rsidR="00A80A90" w:rsidRPr="00A80A90" w:rsidRDefault="008069D7" w:rsidP="00551F75">
            <w:pPr>
              <w:tabs>
                <w:tab w:val="left" w:pos="0"/>
              </w:tabs>
              <w:ind w:right="24"/>
              <w:contextualSpacing/>
              <w:rPr>
                <w:rFonts w:ascii="Cambria" w:hAnsi="Cambria"/>
                <w:sz w:val="16"/>
                <w:szCs w:val="16"/>
              </w:rPr>
            </w:pPr>
            <w:r>
              <w:rPr>
                <w:rFonts w:ascii="Cambria" w:hAnsi="Cambria"/>
                <w:b/>
                <w:sz w:val="16"/>
                <w:szCs w:val="16"/>
              </w:rPr>
              <w:t>8</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495BD2D4"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58FFF0A2" w:rsidR="00A80A90" w:rsidRPr="000A096C" w:rsidRDefault="00E63023" w:rsidP="00A40CD9">
            <w:pPr>
              <w:tabs>
                <w:tab w:val="left" w:pos="-142"/>
              </w:tabs>
              <w:spacing w:line="240" w:lineRule="auto"/>
              <w:ind w:right="24"/>
              <w:contextualSpacing/>
              <w:rPr>
                <w:rFonts w:ascii="Cambria" w:eastAsia="Cambria" w:hAnsi="Cambria" w:cs="Cambria"/>
                <w:sz w:val="16"/>
                <w:szCs w:val="16"/>
              </w:rPr>
            </w:pPr>
            <w:r w:rsidRPr="00E63023">
              <w:rPr>
                <w:rFonts w:ascii="Cambria" w:eastAsia="Cambria" w:hAnsi="Cambria" w:cs="Cambria"/>
                <w:sz w:val="16"/>
                <w:szCs w:val="16"/>
              </w:rPr>
              <w:t>Стройматериалы</w:t>
            </w:r>
            <w:r>
              <w:rPr>
                <w:rFonts w:ascii="Cambria" w:eastAsia="Cambria" w:hAnsi="Cambria" w:cs="Cambria"/>
                <w:sz w:val="16"/>
                <w:szCs w:val="16"/>
              </w:rPr>
              <w:t xml:space="preserve"> 2т и 25м3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65AE1E50" w:rsidR="00DC00EC" w:rsidRPr="00EC5EE1" w:rsidRDefault="008069D7" w:rsidP="00DC00EC">
            <w:pPr>
              <w:tabs>
                <w:tab w:val="left" w:pos="-142"/>
              </w:tabs>
              <w:spacing w:line="240" w:lineRule="auto"/>
              <w:ind w:right="24"/>
              <w:contextualSpacing/>
              <w:rPr>
                <w:rFonts w:ascii="Cambria" w:hAnsi="Cambria"/>
                <w:sz w:val="15"/>
                <w:szCs w:val="15"/>
              </w:rPr>
            </w:pPr>
            <w:r w:rsidRPr="008069D7">
              <w:rPr>
                <w:rFonts w:ascii="Cambria" w:hAnsi="Cambria"/>
                <w:sz w:val="15"/>
                <w:szCs w:val="15"/>
              </w:rPr>
              <w:t>+79096560053</w:t>
            </w:r>
          </w:p>
        </w:tc>
      </w:tr>
      <w:tr w:rsidR="00DC00EC" w:rsidRPr="00A80A90" w14:paraId="5E87411A" w14:textId="77777777" w:rsidTr="00551F75">
        <w:trPr>
          <w:trHeight w:val="192"/>
        </w:trPr>
        <w:tc>
          <w:tcPr>
            <w:tcW w:w="2160" w:type="dxa"/>
            <w:gridSpan w:val="3"/>
          </w:tcPr>
          <w:p w14:paraId="1F885590" w14:textId="334D71BF" w:rsidR="00DC00EC" w:rsidRPr="003217C3" w:rsidRDefault="003217C3" w:rsidP="00DC00EC">
            <w:pPr>
              <w:tabs>
                <w:tab w:val="left" w:pos="-142"/>
              </w:tabs>
              <w:spacing w:line="240" w:lineRule="auto"/>
              <w:ind w:right="24"/>
              <w:contextualSpacing/>
              <w:rPr>
                <w:rFonts w:ascii="Cambria" w:hAnsi="Cambria"/>
                <w:sz w:val="16"/>
                <w:szCs w:val="16"/>
              </w:rPr>
            </w:pPr>
            <w:r w:rsidRPr="003217C3">
              <w:rPr>
                <w:rFonts w:ascii="Arial" w:hAnsi="Arial" w:cs="Arial"/>
                <w:color w:val="2C2D2E"/>
                <w:sz w:val="16"/>
                <w:szCs w:val="16"/>
                <w:shd w:val="clear" w:color="auto" w:fill="FFFFFF"/>
              </w:rPr>
              <w:t>Т899ОУ750 RUS</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424142EF" w:rsidR="00DC00EC" w:rsidRPr="0078415C" w:rsidRDefault="003217C3" w:rsidP="00E63023">
            <w:pPr>
              <w:tabs>
                <w:tab w:val="left" w:pos="-142"/>
                <w:tab w:val="left" w:pos="1530"/>
              </w:tabs>
              <w:ind w:right="24"/>
              <w:contextualSpacing/>
              <w:rPr>
                <w:rFonts w:ascii="Cambria" w:hAnsi="Cambria"/>
                <w:sz w:val="16"/>
                <w:szCs w:val="16"/>
              </w:rPr>
            </w:pPr>
            <w:r w:rsidRPr="003217C3">
              <w:rPr>
                <w:rFonts w:ascii="Cambria" w:hAnsi="Cambria"/>
                <w:b/>
                <w:bCs/>
                <w:sz w:val="16"/>
                <w:szCs w:val="16"/>
              </w:rPr>
              <w:t>Пахоруков Александр Владимирович</w:t>
            </w:r>
            <w:r>
              <w:rPr>
                <w:rFonts w:ascii="Cambria" w:hAnsi="Cambria"/>
                <w:b/>
                <w:bCs/>
                <w:sz w:val="16"/>
                <w:szCs w:val="16"/>
              </w:rPr>
              <w:t xml:space="preserve"> </w:t>
            </w:r>
            <w:r w:rsidRPr="003217C3">
              <w:rPr>
                <w:rFonts w:ascii="Cambria" w:hAnsi="Cambria"/>
                <w:b/>
                <w:bCs/>
                <w:sz w:val="16"/>
                <w:szCs w:val="16"/>
              </w:rPr>
              <w:t>Паспорт</w:t>
            </w:r>
            <w:proofErr w:type="gramStart"/>
            <w:r w:rsidRPr="003217C3">
              <w:rPr>
                <w:rFonts w:ascii="Cambria" w:hAnsi="Cambria"/>
                <w:b/>
                <w:bCs/>
                <w:sz w:val="16"/>
                <w:szCs w:val="16"/>
              </w:rPr>
              <w:t>7014  565712</w:t>
            </w:r>
            <w:proofErr w:type="gramEnd"/>
            <w:r w:rsidRPr="003217C3">
              <w:rPr>
                <w:rFonts w:ascii="Cambria" w:hAnsi="Cambria"/>
                <w:b/>
                <w:bCs/>
                <w:sz w:val="16"/>
                <w:szCs w:val="16"/>
              </w:rPr>
              <w:t xml:space="preserve">выданотделением УФМС России по Тульской области в Ленинском </w:t>
            </w:r>
            <w:proofErr w:type="spellStart"/>
            <w:r w:rsidRPr="003217C3">
              <w:rPr>
                <w:rFonts w:ascii="Cambria" w:hAnsi="Cambria"/>
                <w:b/>
                <w:bCs/>
                <w:sz w:val="16"/>
                <w:szCs w:val="16"/>
              </w:rPr>
              <w:t>районеДата</w:t>
            </w:r>
            <w:proofErr w:type="spellEnd"/>
            <w:r w:rsidRPr="003217C3">
              <w:rPr>
                <w:rFonts w:ascii="Cambria" w:hAnsi="Cambria"/>
                <w:b/>
                <w:bCs/>
                <w:sz w:val="16"/>
                <w:szCs w:val="16"/>
              </w:rPr>
              <w:t xml:space="preserve"> выдачи16.03.2015ПропискаМ.О., г Чехов, с. Пешково, тер. Пешковские пруды СХ2, дом 136</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60654D33" w14:textId="77777777" w:rsidR="003217C3" w:rsidRDefault="00B00835" w:rsidP="00482CA5">
            <w:pPr>
              <w:spacing w:line="240" w:lineRule="auto"/>
              <w:ind w:right="24"/>
              <w:contextualSpacing/>
              <w:rPr>
                <w:rFonts w:ascii="Cambria" w:hAnsi="Cambria"/>
                <w:sz w:val="15"/>
                <w:szCs w:val="15"/>
              </w:rPr>
            </w:pPr>
            <w:r>
              <w:rPr>
                <w:rFonts w:ascii="Cambria" w:hAnsi="Cambria"/>
                <w:sz w:val="15"/>
                <w:szCs w:val="15"/>
              </w:rPr>
              <w:t xml:space="preserve">ИП </w:t>
            </w:r>
            <w:r w:rsidR="003217C3" w:rsidRPr="003217C3">
              <w:rPr>
                <w:rFonts w:ascii="Cambria" w:hAnsi="Cambria"/>
                <w:sz w:val="15"/>
                <w:szCs w:val="15"/>
              </w:rPr>
              <w:t>Пахоруков Александр Владимирович</w:t>
            </w:r>
          </w:p>
          <w:p w14:paraId="0A44C9FF" w14:textId="77777777" w:rsidR="003217C3" w:rsidRDefault="00B00835" w:rsidP="00482CA5">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3217C3" w:rsidRPr="003217C3">
              <w:rPr>
                <w:rFonts w:ascii="Cambria" w:hAnsi="Cambria"/>
                <w:sz w:val="15"/>
                <w:szCs w:val="15"/>
              </w:rPr>
              <w:t xml:space="preserve">Российская Федерация, 142340, М.О., г Чехов, с. Пешково, тер. Пешковские пруды СХ2, дом 136 </w:t>
            </w:r>
          </w:p>
          <w:p w14:paraId="3D1B3A46" w14:textId="20A87466" w:rsidR="00B00835" w:rsidRDefault="00B00835" w:rsidP="00482CA5">
            <w:pPr>
              <w:spacing w:line="240" w:lineRule="auto"/>
              <w:ind w:right="24"/>
              <w:contextualSpacing/>
              <w:rPr>
                <w:rFonts w:ascii="Cambria" w:hAnsi="Cambria"/>
                <w:sz w:val="15"/>
                <w:szCs w:val="15"/>
              </w:rPr>
            </w:pPr>
            <w:r w:rsidRPr="001F6936">
              <w:rPr>
                <w:rFonts w:ascii="Cambria" w:hAnsi="Cambria"/>
                <w:sz w:val="15"/>
                <w:szCs w:val="15"/>
              </w:rPr>
              <w:t xml:space="preserve">ИНН: </w:t>
            </w:r>
            <w:r w:rsidR="003217C3" w:rsidRPr="003217C3">
              <w:rPr>
                <w:rFonts w:ascii="Cambria" w:hAnsi="Cambria"/>
                <w:sz w:val="15"/>
                <w:szCs w:val="15"/>
              </w:rPr>
              <w:t>220900340618                                </w:t>
            </w:r>
          </w:p>
          <w:p w14:paraId="32599FD6" w14:textId="7B5B3C6F" w:rsidR="0021726A" w:rsidRPr="001F6936" w:rsidRDefault="0021726A" w:rsidP="003C1BE6">
            <w:pPr>
              <w:spacing w:line="240" w:lineRule="auto"/>
              <w:ind w:right="24"/>
              <w:contextualSpacing/>
              <w:rPr>
                <w:rFonts w:ascii="Cambria" w:hAnsi="Cambria"/>
                <w:sz w:val="15"/>
                <w:szCs w:val="15"/>
              </w:rPr>
            </w:pPr>
            <w:r>
              <w:rPr>
                <w:rFonts w:ascii="Cambria" w:hAnsi="Cambria"/>
                <w:sz w:val="15"/>
                <w:szCs w:val="15"/>
              </w:rPr>
              <w:t xml:space="preserve">ОГРНИП </w:t>
            </w:r>
            <w:r w:rsidR="003217C3" w:rsidRPr="003217C3">
              <w:rPr>
                <w:rFonts w:ascii="Cambria" w:hAnsi="Cambria"/>
                <w:sz w:val="15"/>
                <w:szCs w:val="15"/>
              </w:rPr>
              <w:t>319715400056423</w:t>
            </w:r>
          </w:p>
          <w:p w14:paraId="58976632" w14:textId="2ECF6E2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3217C3" w:rsidRPr="003217C3">
              <w:rPr>
                <w:rFonts w:ascii="Cambria" w:hAnsi="Cambria"/>
                <w:sz w:val="15"/>
                <w:szCs w:val="15"/>
              </w:rPr>
              <w:t>40802810420000453880</w:t>
            </w:r>
          </w:p>
          <w:p w14:paraId="4338730A" w14:textId="2132A44B"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3217C3" w:rsidRPr="003217C3">
              <w:rPr>
                <w:rFonts w:ascii="Cambria" w:hAnsi="Cambria"/>
                <w:sz w:val="15"/>
                <w:szCs w:val="15"/>
              </w:rPr>
              <w:t>30101810745374525104</w:t>
            </w:r>
          </w:p>
          <w:p w14:paraId="67A22F88" w14:textId="1D4A322E"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3217C3" w:rsidRPr="003217C3">
              <w:rPr>
                <w:rFonts w:ascii="Cambria" w:hAnsi="Cambria"/>
                <w:sz w:val="15"/>
                <w:szCs w:val="15"/>
              </w:rPr>
              <w:t>044525104                                </w:t>
            </w:r>
          </w:p>
          <w:p w14:paraId="30F51862" w14:textId="4C4FC3A6"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3217C3" w:rsidRPr="003217C3">
              <w:rPr>
                <w:rFonts w:ascii="Cambria" w:hAnsi="Cambria"/>
                <w:sz w:val="15"/>
                <w:szCs w:val="15"/>
              </w:rPr>
              <w:t>ООО "Банк Точка"</w:t>
            </w:r>
          </w:p>
          <w:p w14:paraId="1DA00CB1" w14:textId="6F34E8FF"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3217C3" w:rsidRPr="003217C3">
              <w:rPr>
                <w:sz w:val="16"/>
                <w:szCs w:val="16"/>
              </w:rPr>
              <w:t>altai041079@yandex.ru</w:t>
            </w:r>
          </w:p>
          <w:p w14:paraId="5DD9C562" w14:textId="6C790ABA"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3217C3" w:rsidRPr="003217C3">
              <w:rPr>
                <w:rFonts w:ascii="Cambria" w:hAnsi="Cambria"/>
                <w:b/>
                <w:bCs/>
                <w:sz w:val="15"/>
                <w:szCs w:val="15"/>
              </w:rPr>
              <w:t>+79096560053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E535B31"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EDE1FF8"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2A7D5DA3"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267E0976"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4C3DC623"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78E7177C"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7CEA07"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572B03A8"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28381A33"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B51EC06" w14:textId="77777777" w:rsidR="00E63023" w:rsidRPr="005F5A35" w:rsidRDefault="00E63023" w:rsidP="00E630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0D85F52" w:rsidR="00A80A90" w:rsidRPr="00A80A90" w:rsidRDefault="00E63023" w:rsidP="00E630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DC62" w14:textId="77777777" w:rsidR="00FE55B1" w:rsidRDefault="00FE55B1" w:rsidP="00A66B18">
      <w:pPr>
        <w:spacing w:after="0"/>
      </w:pPr>
      <w:r>
        <w:separator/>
      </w:r>
    </w:p>
  </w:endnote>
  <w:endnote w:type="continuationSeparator" w:id="0">
    <w:p w14:paraId="11F53688" w14:textId="77777777" w:rsidR="00FE55B1" w:rsidRDefault="00FE55B1"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7FEA" w14:textId="77777777" w:rsidR="003217C3" w:rsidRDefault="003217C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2A7735D6"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3217C3" w:rsidRPr="003217C3">
            <w:rPr>
              <w:rFonts w:ascii="Cambria" w:hAnsi="Cambria"/>
              <w:b/>
              <w:sz w:val="16"/>
              <w:szCs w:val="16"/>
            </w:rPr>
            <w:t xml:space="preserve">Пахоруков </w:t>
          </w:r>
          <w:r w:rsidR="003217C3">
            <w:rPr>
              <w:rFonts w:ascii="Cambria" w:hAnsi="Cambria"/>
              <w:b/>
              <w:sz w:val="16"/>
              <w:szCs w:val="16"/>
            </w:rPr>
            <w:t>А</w:t>
          </w:r>
          <w:r w:rsidR="00B00835" w:rsidRPr="00E072EE">
            <w:rPr>
              <w:rFonts w:ascii="Cambria" w:hAnsi="Cambria"/>
              <w:b/>
              <w:sz w:val="16"/>
              <w:szCs w:val="16"/>
            </w:rPr>
            <w:t>.</w:t>
          </w:r>
          <w:r w:rsidR="003217C3">
            <w:rPr>
              <w:rFonts w:ascii="Cambria" w:hAnsi="Cambria"/>
              <w:b/>
              <w:sz w:val="16"/>
              <w:szCs w:val="16"/>
            </w:rPr>
            <w:t>В</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E942AF6" w14:textId="77777777" w:rsidR="00E63023" w:rsidRDefault="00E63023" w:rsidP="00560907">
          <w:pPr>
            <w:spacing w:line="240" w:lineRule="auto"/>
            <w:ind w:right="24"/>
            <w:contextualSpacing/>
            <w:jc w:val="both"/>
            <w:rPr>
              <w:rFonts w:ascii="Cambria" w:hAnsi="Cambria"/>
              <w:b/>
              <w:sz w:val="16"/>
              <w:szCs w:val="16"/>
            </w:rPr>
          </w:pPr>
          <w:r w:rsidRPr="00E63023">
            <w:rPr>
              <w:rFonts w:ascii="Cambria" w:hAnsi="Cambria"/>
              <w:b/>
              <w:sz w:val="16"/>
              <w:szCs w:val="16"/>
            </w:rPr>
            <w:t xml:space="preserve">Индивидуальный </w:t>
          </w:r>
        </w:p>
        <w:p w14:paraId="17A5E56C" w14:textId="6AF6F14E" w:rsidR="00796F75" w:rsidRPr="00A80A90" w:rsidRDefault="00E63023" w:rsidP="00560907">
          <w:pPr>
            <w:spacing w:line="240" w:lineRule="auto"/>
            <w:ind w:right="24"/>
            <w:contextualSpacing/>
            <w:jc w:val="both"/>
            <w:rPr>
              <w:rFonts w:ascii="Cambria" w:hAnsi="Cambria"/>
              <w:b/>
              <w:sz w:val="16"/>
              <w:szCs w:val="16"/>
            </w:rPr>
          </w:pPr>
          <w:r w:rsidRPr="00E63023">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3BD7" w14:textId="77777777" w:rsidR="003217C3" w:rsidRDefault="003217C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373F8" w14:textId="77777777" w:rsidR="00FE55B1" w:rsidRDefault="00FE55B1" w:rsidP="00A66B18">
      <w:pPr>
        <w:spacing w:after="0"/>
      </w:pPr>
      <w:r>
        <w:separator/>
      </w:r>
    </w:p>
  </w:footnote>
  <w:footnote w:type="continuationSeparator" w:id="0">
    <w:p w14:paraId="2A572060" w14:textId="77777777" w:rsidR="00FE55B1" w:rsidRDefault="00FE55B1"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1830" w14:textId="77777777" w:rsidR="003217C3" w:rsidRDefault="003217C3">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B944" w14:textId="77777777" w:rsidR="003217C3" w:rsidRDefault="003217C3">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01FF" w14:textId="77777777" w:rsidR="003217C3" w:rsidRDefault="003217C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3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95E93"/>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217C3"/>
    <w:rsid w:val="003306C7"/>
    <w:rsid w:val="003341C8"/>
    <w:rsid w:val="0035168C"/>
    <w:rsid w:val="00352B81"/>
    <w:rsid w:val="003666A9"/>
    <w:rsid w:val="003846AA"/>
    <w:rsid w:val="00390112"/>
    <w:rsid w:val="00394757"/>
    <w:rsid w:val="003A0150"/>
    <w:rsid w:val="003C1BE6"/>
    <w:rsid w:val="003C42BB"/>
    <w:rsid w:val="003C519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6D16"/>
    <w:rsid w:val="004C7EB2"/>
    <w:rsid w:val="004F1700"/>
    <w:rsid w:val="004F1AE1"/>
    <w:rsid w:val="004F207E"/>
    <w:rsid w:val="004F402D"/>
    <w:rsid w:val="004F6079"/>
    <w:rsid w:val="00500A9E"/>
    <w:rsid w:val="00502AE8"/>
    <w:rsid w:val="00506FD3"/>
    <w:rsid w:val="00514224"/>
    <w:rsid w:val="005329B6"/>
    <w:rsid w:val="00541201"/>
    <w:rsid w:val="005420A3"/>
    <w:rsid w:val="00547795"/>
    <w:rsid w:val="00555388"/>
    <w:rsid w:val="005563E6"/>
    <w:rsid w:val="0056079A"/>
    <w:rsid w:val="00560907"/>
    <w:rsid w:val="00565538"/>
    <w:rsid w:val="005707A2"/>
    <w:rsid w:val="005776B3"/>
    <w:rsid w:val="00587B29"/>
    <w:rsid w:val="00591454"/>
    <w:rsid w:val="005975A1"/>
    <w:rsid w:val="005A16F6"/>
    <w:rsid w:val="005B4189"/>
    <w:rsid w:val="005B5573"/>
    <w:rsid w:val="005B770B"/>
    <w:rsid w:val="005C0BBC"/>
    <w:rsid w:val="005C2210"/>
    <w:rsid w:val="005C4A12"/>
    <w:rsid w:val="005C5AB4"/>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413E"/>
    <w:rsid w:val="007B5AE8"/>
    <w:rsid w:val="007C5069"/>
    <w:rsid w:val="007C7C5D"/>
    <w:rsid w:val="007D0EDE"/>
    <w:rsid w:val="007D2ADD"/>
    <w:rsid w:val="007D6BB0"/>
    <w:rsid w:val="007D6DF7"/>
    <w:rsid w:val="007E1F94"/>
    <w:rsid w:val="007E71C0"/>
    <w:rsid w:val="007F1059"/>
    <w:rsid w:val="007F5192"/>
    <w:rsid w:val="008069D7"/>
    <w:rsid w:val="00811899"/>
    <w:rsid w:val="0081369A"/>
    <w:rsid w:val="00827DF8"/>
    <w:rsid w:val="00831721"/>
    <w:rsid w:val="00835B30"/>
    <w:rsid w:val="008371FA"/>
    <w:rsid w:val="00857E22"/>
    <w:rsid w:val="00862A06"/>
    <w:rsid w:val="00866827"/>
    <w:rsid w:val="00866BFA"/>
    <w:rsid w:val="00877F29"/>
    <w:rsid w:val="008848AE"/>
    <w:rsid w:val="008871D0"/>
    <w:rsid w:val="00890D7A"/>
    <w:rsid w:val="008920FB"/>
    <w:rsid w:val="008A00F3"/>
    <w:rsid w:val="008A43ED"/>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10ED"/>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4CC2"/>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2B14"/>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DF6FBE"/>
    <w:rsid w:val="00E02FF5"/>
    <w:rsid w:val="00E2406F"/>
    <w:rsid w:val="00E25AEE"/>
    <w:rsid w:val="00E262B7"/>
    <w:rsid w:val="00E306F1"/>
    <w:rsid w:val="00E4786A"/>
    <w:rsid w:val="00E55D74"/>
    <w:rsid w:val="00E63023"/>
    <w:rsid w:val="00E6540C"/>
    <w:rsid w:val="00E72550"/>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E55B1"/>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1C507"/>
  <w14:defaultImageDpi w14:val="32767"/>
  <w15:chartTrackingRefBased/>
  <w15:docId w15:val="{E170CF6A-356C-4472-ABFA-48DF6A0A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186956">
      <w:bodyDiv w:val="1"/>
      <w:marLeft w:val="0"/>
      <w:marRight w:val="0"/>
      <w:marTop w:val="0"/>
      <w:marBottom w:val="0"/>
      <w:divBdr>
        <w:top w:val="none" w:sz="0" w:space="0" w:color="auto"/>
        <w:left w:val="none" w:sz="0" w:space="0" w:color="auto"/>
        <w:bottom w:val="none" w:sz="0" w:space="0" w:color="auto"/>
        <w:right w:val="none" w:sz="0" w:space="0" w:color="auto"/>
      </w:divBdr>
      <w:divsChild>
        <w:div w:id="1779905437">
          <w:marLeft w:val="0"/>
          <w:marRight w:val="0"/>
          <w:marTop w:val="0"/>
          <w:marBottom w:val="0"/>
          <w:divBdr>
            <w:top w:val="none" w:sz="0" w:space="0" w:color="auto"/>
            <w:left w:val="none" w:sz="0" w:space="0" w:color="auto"/>
            <w:bottom w:val="none" w:sz="0" w:space="0" w:color="auto"/>
            <w:right w:val="none" w:sz="0" w:space="0" w:color="auto"/>
          </w:divBdr>
        </w:div>
        <w:div w:id="940602181">
          <w:marLeft w:val="0"/>
          <w:marRight w:val="0"/>
          <w:marTop w:val="0"/>
          <w:marBottom w:val="0"/>
          <w:divBdr>
            <w:top w:val="none" w:sz="0" w:space="0" w:color="auto"/>
            <w:left w:val="none" w:sz="0" w:space="0" w:color="auto"/>
            <w:bottom w:val="none" w:sz="0" w:space="0" w:color="auto"/>
            <w:right w:val="none" w:sz="0" w:space="0" w:color="auto"/>
          </w:divBdr>
        </w:div>
        <w:div w:id="1333944661">
          <w:marLeft w:val="0"/>
          <w:marRight w:val="0"/>
          <w:marTop w:val="0"/>
          <w:marBottom w:val="0"/>
          <w:divBdr>
            <w:top w:val="none" w:sz="0" w:space="0" w:color="auto"/>
            <w:left w:val="none" w:sz="0" w:space="0" w:color="auto"/>
            <w:bottom w:val="none" w:sz="0" w:space="0" w:color="auto"/>
            <w:right w:val="none" w:sz="0" w:space="0" w:color="auto"/>
          </w:divBdr>
        </w:div>
      </w:divsChild>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2483048">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7</TotalTime>
  <Pages>2</Pages>
  <Words>1535</Words>
  <Characters>8751</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Стас Цвенгер</cp:lastModifiedBy>
  <cp:revision>5</cp:revision>
  <dcterms:created xsi:type="dcterms:W3CDTF">2026-04-20T14:33:00Z</dcterms:created>
  <dcterms:modified xsi:type="dcterms:W3CDTF">2026-04-21T02:58:00Z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